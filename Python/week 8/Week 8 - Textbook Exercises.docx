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18B513B4" w14:textId="77777777" w:rsidTr="00324F8B">
        <w:trPr>
          <w:trHeight w:val="360"/>
        </w:trPr>
        <w:tc>
          <w:tcPr>
            <w:tcW w:w="2358" w:type="dxa"/>
          </w:tcPr>
          <w:p w14:paraId="2BAD0C7B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14:paraId="28C495D7" w14:textId="54663248"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9D0FF5">
              <w:t>2313</w:t>
            </w:r>
            <w:r>
              <w:t xml:space="preserve"> – </w:t>
            </w:r>
            <w:r w:rsidR="009D0FF5">
              <w:t>Script</w:t>
            </w:r>
            <w:r w:rsidR="00103B2E">
              <w:t xml:space="preserve"> Programming</w:t>
            </w:r>
          </w:p>
        </w:tc>
      </w:tr>
      <w:tr w:rsidR="00272DDC" w:rsidRPr="006E6826" w14:paraId="57ABA5C6" w14:textId="77777777" w:rsidTr="00324F8B">
        <w:trPr>
          <w:trHeight w:val="360"/>
        </w:trPr>
        <w:tc>
          <w:tcPr>
            <w:tcW w:w="2358" w:type="dxa"/>
          </w:tcPr>
          <w:p w14:paraId="75C19583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14:paraId="1E91BA7A" w14:textId="1F564638" w:rsidR="00272DDC" w:rsidRPr="006E6826" w:rsidRDefault="00E66E4A" w:rsidP="007F5540">
            <w:pPr>
              <w:keepNext/>
              <w:keepLines/>
            </w:pPr>
            <w:r w:rsidRPr="00E66E4A">
              <w:t> Mark L. Pranger</w:t>
            </w:r>
          </w:p>
        </w:tc>
      </w:tr>
      <w:tr w:rsidR="00272DDC" w:rsidRPr="006E6826" w14:paraId="21D6A18C" w14:textId="77777777" w:rsidTr="00324F8B">
        <w:trPr>
          <w:trHeight w:val="360"/>
        </w:trPr>
        <w:tc>
          <w:tcPr>
            <w:tcW w:w="2358" w:type="dxa"/>
          </w:tcPr>
          <w:p w14:paraId="6F03736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726EDB0E" w14:textId="347EFFE1" w:rsidR="00272DDC" w:rsidRPr="006E6826" w:rsidRDefault="00590787" w:rsidP="007F5540">
            <w:pPr>
              <w:keepNext/>
              <w:keepLines/>
            </w:pPr>
            <w:r>
              <w:t>Thomas Webb</w:t>
            </w:r>
          </w:p>
        </w:tc>
      </w:tr>
      <w:tr w:rsidR="00272DDC" w:rsidRPr="006E6826" w14:paraId="25488CB0" w14:textId="77777777" w:rsidTr="00324F8B">
        <w:trPr>
          <w:trHeight w:val="360"/>
        </w:trPr>
        <w:tc>
          <w:tcPr>
            <w:tcW w:w="2358" w:type="dxa"/>
          </w:tcPr>
          <w:p w14:paraId="42003C45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14:paraId="1E14F6B0" w14:textId="2508CA8E" w:rsidR="00272DDC" w:rsidRPr="006E6826" w:rsidRDefault="004E1558" w:rsidP="007F5540">
            <w:pPr>
              <w:keepNext/>
              <w:keepLines/>
            </w:pPr>
            <w:r>
              <w:t>7</w:t>
            </w:r>
            <w:r w:rsidR="00B55020">
              <w:t>/</w:t>
            </w:r>
            <w:r w:rsidR="00AB3C4D">
              <w:t>1</w:t>
            </w:r>
            <w:r>
              <w:t>5</w:t>
            </w:r>
            <w:r w:rsidR="00036F53">
              <w:t>/2025</w:t>
            </w:r>
          </w:p>
        </w:tc>
      </w:tr>
      <w:tr w:rsidR="00272DDC" w:rsidRPr="006E6826" w14:paraId="4C124C8D" w14:textId="77777777" w:rsidTr="00324F8B">
        <w:trPr>
          <w:trHeight w:val="360"/>
        </w:trPr>
        <w:tc>
          <w:tcPr>
            <w:tcW w:w="2358" w:type="dxa"/>
          </w:tcPr>
          <w:p w14:paraId="6B4A121A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3A56B4E" w14:textId="3ED7ABFA" w:rsidR="00272DDC" w:rsidRPr="006E6826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grade earned here</w:t>
            </w:r>
          </w:p>
        </w:tc>
      </w:tr>
      <w:tr w:rsidR="00272DDC" w:rsidRPr="006E6826" w14:paraId="14EBC41A" w14:textId="77777777" w:rsidTr="00324F8B">
        <w:trPr>
          <w:trHeight w:val="360"/>
        </w:trPr>
        <w:tc>
          <w:tcPr>
            <w:tcW w:w="2358" w:type="dxa"/>
          </w:tcPr>
          <w:p w14:paraId="750FA66B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747057F8" w14:textId="6D7BBB91" w:rsidR="00272DDC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instructor comments here</w:t>
            </w:r>
          </w:p>
        </w:tc>
      </w:tr>
    </w:tbl>
    <w:p w14:paraId="33CEC86D" w14:textId="77777777" w:rsidR="00740074" w:rsidRDefault="0074007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9B4A5E1" w14:textId="77777777" w:rsidR="00A342E8" w:rsidRDefault="00A342E8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5CE036A" w14:textId="77777777" w:rsidR="00A342E8" w:rsidRDefault="00A342E8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A9AC5C8" w14:textId="57E91E23" w:rsidR="002B2C23" w:rsidRDefault="00361421" w:rsidP="004E1558">
      <w:pPr>
        <w:pStyle w:val="Header"/>
        <w:keepNext/>
        <w:keepLines/>
        <w:tabs>
          <w:tab w:val="clear" w:pos="4320"/>
          <w:tab w:val="clear" w:pos="8640"/>
        </w:tabs>
      </w:pPr>
      <w:r>
        <w:t xml:space="preserve">Page </w:t>
      </w:r>
      <w:r w:rsidR="00895DE2">
        <w:t>1</w:t>
      </w:r>
      <w:r w:rsidR="007718F9">
        <w:t>56</w:t>
      </w:r>
    </w:p>
    <w:p w14:paraId="24A6F16C" w14:textId="1709AA13" w:rsidR="007718F9" w:rsidRDefault="007718F9" w:rsidP="004E1558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68CE471C" wp14:editId="7034AB4E">
            <wp:extent cx="6309360" cy="3562350"/>
            <wp:effectExtent l="0" t="0" r="0" b="0"/>
            <wp:docPr id="16852584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58413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707A" w14:textId="77777777" w:rsidR="007718F9" w:rsidRDefault="007718F9" w:rsidP="004E1558">
      <w:pPr>
        <w:pStyle w:val="Header"/>
        <w:keepNext/>
        <w:keepLines/>
        <w:tabs>
          <w:tab w:val="clear" w:pos="4320"/>
          <w:tab w:val="clear" w:pos="8640"/>
        </w:tabs>
      </w:pPr>
    </w:p>
    <w:p w14:paraId="340A7572" w14:textId="77777777" w:rsidR="007718F9" w:rsidRDefault="007718F9" w:rsidP="004E1558">
      <w:pPr>
        <w:pStyle w:val="Header"/>
        <w:keepNext/>
        <w:keepLines/>
        <w:tabs>
          <w:tab w:val="clear" w:pos="4320"/>
          <w:tab w:val="clear" w:pos="8640"/>
        </w:tabs>
      </w:pPr>
    </w:p>
    <w:p w14:paraId="44974FD7" w14:textId="77777777" w:rsidR="007718F9" w:rsidRDefault="007718F9" w:rsidP="004E1558">
      <w:pPr>
        <w:pStyle w:val="Header"/>
        <w:keepNext/>
        <w:keepLines/>
        <w:tabs>
          <w:tab w:val="clear" w:pos="4320"/>
          <w:tab w:val="clear" w:pos="8640"/>
        </w:tabs>
      </w:pPr>
    </w:p>
    <w:p w14:paraId="2AB51AEB" w14:textId="77777777" w:rsidR="007718F9" w:rsidRDefault="007718F9" w:rsidP="004E1558">
      <w:pPr>
        <w:pStyle w:val="Header"/>
        <w:keepNext/>
        <w:keepLines/>
        <w:tabs>
          <w:tab w:val="clear" w:pos="4320"/>
          <w:tab w:val="clear" w:pos="8640"/>
        </w:tabs>
      </w:pPr>
    </w:p>
    <w:p w14:paraId="3CE82928" w14:textId="77777777" w:rsidR="007718F9" w:rsidRDefault="007718F9" w:rsidP="004E1558">
      <w:pPr>
        <w:pStyle w:val="Header"/>
        <w:keepNext/>
        <w:keepLines/>
        <w:tabs>
          <w:tab w:val="clear" w:pos="4320"/>
          <w:tab w:val="clear" w:pos="8640"/>
        </w:tabs>
      </w:pPr>
    </w:p>
    <w:p w14:paraId="0C2F070C" w14:textId="77777777" w:rsidR="007718F9" w:rsidRDefault="007718F9" w:rsidP="004E1558">
      <w:pPr>
        <w:pStyle w:val="Header"/>
        <w:keepNext/>
        <w:keepLines/>
        <w:tabs>
          <w:tab w:val="clear" w:pos="4320"/>
          <w:tab w:val="clear" w:pos="8640"/>
        </w:tabs>
      </w:pPr>
    </w:p>
    <w:p w14:paraId="1ADDC8D6" w14:textId="77777777" w:rsidR="007718F9" w:rsidRDefault="007718F9" w:rsidP="004E1558">
      <w:pPr>
        <w:pStyle w:val="Header"/>
        <w:keepNext/>
        <w:keepLines/>
        <w:tabs>
          <w:tab w:val="clear" w:pos="4320"/>
          <w:tab w:val="clear" w:pos="8640"/>
        </w:tabs>
      </w:pPr>
    </w:p>
    <w:p w14:paraId="2DCDF598" w14:textId="77777777" w:rsidR="007718F9" w:rsidRDefault="007718F9" w:rsidP="004E1558">
      <w:pPr>
        <w:pStyle w:val="Header"/>
        <w:keepNext/>
        <w:keepLines/>
        <w:tabs>
          <w:tab w:val="clear" w:pos="4320"/>
          <w:tab w:val="clear" w:pos="8640"/>
        </w:tabs>
      </w:pPr>
    </w:p>
    <w:p w14:paraId="111DE3E2" w14:textId="77777777" w:rsidR="007718F9" w:rsidRDefault="007718F9" w:rsidP="004E1558">
      <w:pPr>
        <w:pStyle w:val="Header"/>
        <w:keepNext/>
        <w:keepLines/>
        <w:tabs>
          <w:tab w:val="clear" w:pos="4320"/>
          <w:tab w:val="clear" w:pos="8640"/>
        </w:tabs>
      </w:pPr>
    </w:p>
    <w:p w14:paraId="4279A940" w14:textId="77777777" w:rsidR="007718F9" w:rsidRDefault="007718F9" w:rsidP="004E1558">
      <w:pPr>
        <w:pStyle w:val="Header"/>
        <w:keepNext/>
        <w:keepLines/>
        <w:tabs>
          <w:tab w:val="clear" w:pos="4320"/>
          <w:tab w:val="clear" w:pos="8640"/>
        </w:tabs>
      </w:pPr>
    </w:p>
    <w:p w14:paraId="5E5CA3A7" w14:textId="77777777" w:rsidR="007718F9" w:rsidRDefault="007718F9" w:rsidP="004E1558">
      <w:pPr>
        <w:pStyle w:val="Header"/>
        <w:keepNext/>
        <w:keepLines/>
        <w:tabs>
          <w:tab w:val="clear" w:pos="4320"/>
          <w:tab w:val="clear" w:pos="8640"/>
        </w:tabs>
      </w:pPr>
    </w:p>
    <w:p w14:paraId="2EBCED55" w14:textId="77777777" w:rsidR="007718F9" w:rsidRDefault="007718F9" w:rsidP="004E1558">
      <w:pPr>
        <w:pStyle w:val="Header"/>
        <w:keepNext/>
        <w:keepLines/>
        <w:tabs>
          <w:tab w:val="clear" w:pos="4320"/>
          <w:tab w:val="clear" w:pos="8640"/>
        </w:tabs>
      </w:pPr>
    </w:p>
    <w:p w14:paraId="3D2718A0" w14:textId="77777777" w:rsidR="007718F9" w:rsidRDefault="007718F9" w:rsidP="004E1558">
      <w:pPr>
        <w:pStyle w:val="Header"/>
        <w:keepNext/>
        <w:keepLines/>
        <w:tabs>
          <w:tab w:val="clear" w:pos="4320"/>
          <w:tab w:val="clear" w:pos="8640"/>
        </w:tabs>
      </w:pPr>
    </w:p>
    <w:p w14:paraId="345D3649" w14:textId="77777777" w:rsidR="007718F9" w:rsidRDefault="007718F9" w:rsidP="004E1558">
      <w:pPr>
        <w:pStyle w:val="Header"/>
        <w:keepNext/>
        <w:keepLines/>
        <w:tabs>
          <w:tab w:val="clear" w:pos="4320"/>
          <w:tab w:val="clear" w:pos="8640"/>
        </w:tabs>
      </w:pPr>
    </w:p>
    <w:p w14:paraId="338BDA4D" w14:textId="77777777" w:rsidR="007718F9" w:rsidRDefault="007718F9" w:rsidP="004E1558">
      <w:pPr>
        <w:pStyle w:val="Header"/>
        <w:keepNext/>
        <w:keepLines/>
        <w:tabs>
          <w:tab w:val="clear" w:pos="4320"/>
          <w:tab w:val="clear" w:pos="8640"/>
        </w:tabs>
      </w:pPr>
    </w:p>
    <w:p w14:paraId="6EAE32ED" w14:textId="77777777" w:rsidR="007718F9" w:rsidRDefault="007718F9" w:rsidP="004E1558">
      <w:pPr>
        <w:pStyle w:val="Header"/>
        <w:keepNext/>
        <w:keepLines/>
        <w:tabs>
          <w:tab w:val="clear" w:pos="4320"/>
          <w:tab w:val="clear" w:pos="8640"/>
        </w:tabs>
      </w:pPr>
    </w:p>
    <w:p w14:paraId="7A42884B" w14:textId="77777777" w:rsidR="007718F9" w:rsidRDefault="007718F9" w:rsidP="004E1558">
      <w:pPr>
        <w:pStyle w:val="Header"/>
        <w:keepNext/>
        <w:keepLines/>
        <w:tabs>
          <w:tab w:val="clear" w:pos="4320"/>
          <w:tab w:val="clear" w:pos="8640"/>
        </w:tabs>
      </w:pPr>
    </w:p>
    <w:p w14:paraId="1DC1FF6E" w14:textId="77777777" w:rsidR="007718F9" w:rsidRDefault="007718F9" w:rsidP="004E1558">
      <w:pPr>
        <w:pStyle w:val="Header"/>
        <w:keepNext/>
        <w:keepLines/>
        <w:tabs>
          <w:tab w:val="clear" w:pos="4320"/>
          <w:tab w:val="clear" w:pos="8640"/>
        </w:tabs>
      </w:pPr>
    </w:p>
    <w:p w14:paraId="23766B25" w14:textId="77777777" w:rsidR="007718F9" w:rsidRDefault="007718F9" w:rsidP="004E1558">
      <w:pPr>
        <w:pStyle w:val="Header"/>
        <w:keepNext/>
        <w:keepLines/>
        <w:tabs>
          <w:tab w:val="clear" w:pos="4320"/>
          <w:tab w:val="clear" w:pos="8640"/>
        </w:tabs>
      </w:pPr>
    </w:p>
    <w:p w14:paraId="5078F880" w14:textId="6971B6BF" w:rsidR="007718F9" w:rsidRDefault="004E7987" w:rsidP="004E1558">
      <w:pPr>
        <w:pStyle w:val="Header"/>
        <w:keepNext/>
        <w:keepLines/>
        <w:tabs>
          <w:tab w:val="clear" w:pos="4320"/>
          <w:tab w:val="clear" w:pos="8640"/>
        </w:tabs>
      </w:pPr>
      <w:r>
        <w:t xml:space="preserve">Page 157 </w:t>
      </w:r>
    </w:p>
    <w:p w14:paraId="3FCAC818" w14:textId="7BD6BF12" w:rsidR="00895DE2" w:rsidRDefault="00E96F48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86D11C4" wp14:editId="22DD3B4D">
            <wp:extent cx="6309360" cy="1952580"/>
            <wp:effectExtent l="0" t="0" r="0" b="0"/>
            <wp:docPr id="14690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5613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9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B5B7" w14:textId="77777777" w:rsidR="003C1164" w:rsidRDefault="003C1164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4797926" w14:textId="77777777" w:rsidR="003C1164" w:rsidRDefault="003C1164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481ED71" w14:textId="77777777" w:rsidR="003C1164" w:rsidRDefault="003C1164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7C12F9D" w14:textId="77777777" w:rsidR="003C1164" w:rsidRDefault="003C1164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7143261" w14:textId="77777777" w:rsidR="003C1164" w:rsidRDefault="003C1164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C5FD415" w14:textId="77777777" w:rsidR="003C1164" w:rsidRDefault="003C1164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1958F43" w14:textId="77777777" w:rsidR="003C1164" w:rsidRDefault="003C1164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D2F4B94" w14:textId="77777777" w:rsidR="003C1164" w:rsidRDefault="003C1164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54B6442" w14:textId="77777777" w:rsidR="003C1164" w:rsidRDefault="003C1164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96C56B1" w14:textId="77777777" w:rsidR="003C1164" w:rsidRDefault="003C1164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D640EC9" w14:textId="77777777" w:rsidR="003C1164" w:rsidRDefault="003C1164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AF84834" w14:textId="77777777" w:rsidR="003C1164" w:rsidRDefault="003C1164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27B063A" w14:textId="77777777" w:rsidR="003C1164" w:rsidRDefault="003C1164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725360E" w14:textId="77777777" w:rsidR="003C1164" w:rsidRDefault="003C1164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5C52F99" w14:textId="77777777" w:rsidR="003C1164" w:rsidRDefault="003C1164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40B68D2" w14:textId="77777777" w:rsidR="003C1164" w:rsidRDefault="003C1164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CD54F86" w14:textId="77777777" w:rsidR="003C1164" w:rsidRDefault="003C1164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BF0DDB1" w14:textId="77777777" w:rsidR="003C1164" w:rsidRDefault="003C1164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6DB1C45" w14:textId="77777777" w:rsidR="003C1164" w:rsidRDefault="003C1164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A18687D" w14:textId="77777777" w:rsidR="003C1164" w:rsidRDefault="003C1164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55EEFB6" w14:textId="77777777" w:rsidR="003C1164" w:rsidRDefault="003C1164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68A75AB" w14:textId="77777777" w:rsidR="003C1164" w:rsidRDefault="003C1164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21C195A" w14:textId="77777777" w:rsidR="003C1164" w:rsidRDefault="003C1164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B096C49" w14:textId="77777777" w:rsidR="003C1164" w:rsidRDefault="003C1164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D3BD055" w14:textId="77777777" w:rsidR="003C1164" w:rsidRDefault="003C1164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203B01E" w14:textId="77777777" w:rsidR="003C1164" w:rsidRDefault="003C1164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35E189A" w14:textId="07AE955E" w:rsidR="003C1164" w:rsidRDefault="003C1164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sz w:val="32"/>
          <w:szCs w:val="32"/>
        </w:rPr>
        <w:t>Page 158</w:t>
      </w:r>
    </w:p>
    <w:p w14:paraId="43E66AE7" w14:textId="77777777" w:rsidR="00C06CAB" w:rsidRDefault="00C06CAB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359AB9F" w14:textId="470511CB" w:rsidR="005A0F19" w:rsidRDefault="005A0F1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sz w:val="32"/>
          <w:szCs w:val="32"/>
        </w:rPr>
        <w:t>Part 1</w:t>
      </w:r>
    </w:p>
    <w:p w14:paraId="155319A9" w14:textId="0879C3BD" w:rsidR="005A0F19" w:rsidRDefault="00475EF8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256E53A" wp14:editId="4E1A9C4D">
            <wp:extent cx="6309360" cy="2653030"/>
            <wp:effectExtent l="0" t="0" r="0" b="0"/>
            <wp:docPr id="779370658" name="Picture 2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70658" name="Picture 2" descr="A computer screen with white tex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11F8" w14:textId="77777777" w:rsidR="00475EF8" w:rsidRDefault="00475EF8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C505A2F" w14:textId="77777777" w:rsidR="00475EF8" w:rsidRDefault="00475EF8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AB5EAB6" w14:textId="77777777" w:rsidR="00475EF8" w:rsidRDefault="00475EF8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F9B64A1" w14:textId="77777777" w:rsidR="00475EF8" w:rsidRDefault="00475EF8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477E361" w14:textId="77777777" w:rsidR="00475EF8" w:rsidRDefault="00475EF8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350C6C2" w14:textId="77777777" w:rsidR="00475EF8" w:rsidRDefault="00475EF8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D3C55D4" w14:textId="77777777" w:rsidR="00475EF8" w:rsidRDefault="00475EF8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E93044E" w14:textId="77777777" w:rsidR="00475EF8" w:rsidRDefault="00475EF8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20671A1" w14:textId="77777777" w:rsidR="00475EF8" w:rsidRDefault="00475EF8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5AB1D8E" w14:textId="77777777" w:rsidR="00475EF8" w:rsidRDefault="00475EF8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E7753F2" w14:textId="77777777" w:rsidR="00475EF8" w:rsidRDefault="00475EF8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9CA54E5" w14:textId="77777777" w:rsidR="00475EF8" w:rsidRDefault="00475EF8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250F2AE" w14:textId="77777777" w:rsidR="00475EF8" w:rsidRDefault="00475EF8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20ED119" w14:textId="77777777" w:rsidR="00475EF8" w:rsidRDefault="00475EF8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FF66B99" w14:textId="77777777" w:rsidR="00475EF8" w:rsidRDefault="00475EF8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61B9590" w14:textId="77777777" w:rsidR="00475EF8" w:rsidRDefault="00475EF8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38C5FA0" w14:textId="77777777" w:rsidR="00475EF8" w:rsidRDefault="00475EF8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05718B1" w14:textId="77777777" w:rsidR="00475EF8" w:rsidRDefault="00475EF8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53C227A" w14:textId="77777777" w:rsidR="00475EF8" w:rsidRDefault="00475EF8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93F8332" w14:textId="77777777" w:rsidR="00475EF8" w:rsidRDefault="00475EF8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C1B33C2" w14:textId="77777777" w:rsidR="00475EF8" w:rsidRDefault="00475EF8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363D2DB" w14:textId="77777777" w:rsidR="00475EF8" w:rsidRDefault="00475EF8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0A3A092" w14:textId="34F18605" w:rsidR="00475EF8" w:rsidRDefault="00475EF8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sz w:val="32"/>
          <w:szCs w:val="32"/>
        </w:rPr>
        <w:t>Part 2</w:t>
      </w:r>
    </w:p>
    <w:p w14:paraId="4F00E4D8" w14:textId="20E65BE0" w:rsidR="00475EF8" w:rsidRDefault="005B1A8F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05F6310" wp14:editId="2D9CDAA2">
            <wp:extent cx="6309360" cy="3547745"/>
            <wp:effectExtent l="0" t="0" r="0" b="0"/>
            <wp:docPr id="73654149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41490" name="Picture 3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8FF4" w14:textId="77777777" w:rsidR="007527C9" w:rsidRDefault="007527C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1BF8C00" w14:textId="77777777" w:rsidR="007527C9" w:rsidRDefault="007527C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28A24E7" w14:textId="77777777" w:rsidR="007527C9" w:rsidRDefault="007527C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C5077D8" w14:textId="77777777" w:rsidR="007527C9" w:rsidRDefault="007527C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82165F3" w14:textId="77777777" w:rsidR="007527C9" w:rsidRDefault="007527C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CEFFE94" w14:textId="77777777" w:rsidR="007527C9" w:rsidRDefault="007527C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F3E6EA0" w14:textId="77777777" w:rsidR="007527C9" w:rsidRDefault="007527C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DB1F657" w14:textId="77777777" w:rsidR="007527C9" w:rsidRDefault="007527C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3E979A1" w14:textId="77777777" w:rsidR="007527C9" w:rsidRDefault="007527C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92FDEE2" w14:textId="77777777" w:rsidR="007527C9" w:rsidRDefault="007527C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7BDD005" w14:textId="77777777" w:rsidR="007527C9" w:rsidRDefault="007527C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90073BE" w14:textId="77777777" w:rsidR="007527C9" w:rsidRDefault="007527C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AA472BD" w14:textId="77777777" w:rsidR="007527C9" w:rsidRDefault="007527C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6FB7D23" w14:textId="77777777" w:rsidR="007527C9" w:rsidRDefault="007527C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AC66D77" w14:textId="77777777" w:rsidR="007527C9" w:rsidRDefault="007527C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8A20129" w14:textId="77777777" w:rsidR="007527C9" w:rsidRDefault="007527C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5F1F32D" w14:textId="77777777" w:rsidR="007527C9" w:rsidRDefault="007527C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614D896" w14:textId="77777777" w:rsidR="007527C9" w:rsidRDefault="007527C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83F5EE9" w14:textId="77777777" w:rsidR="007527C9" w:rsidRDefault="007527C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88FD383" w14:textId="77777777" w:rsidR="007527C9" w:rsidRDefault="007527C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9421147" w14:textId="77777777" w:rsidR="007527C9" w:rsidRDefault="007527C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73B01EB" w14:textId="77777777" w:rsidR="007527C9" w:rsidRDefault="007527C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FC7BE3C" w14:textId="77777777" w:rsidR="007527C9" w:rsidRDefault="007527C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9B41AF1" w14:textId="233D68C0" w:rsidR="007527C9" w:rsidRDefault="007527C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sz w:val="32"/>
          <w:szCs w:val="32"/>
        </w:rPr>
        <w:t>Page 166</w:t>
      </w:r>
    </w:p>
    <w:p w14:paraId="3A3ABE52" w14:textId="77777777" w:rsidR="007527C9" w:rsidRDefault="007527C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41461A8" w14:textId="359CA04C" w:rsidR="0062741D" w:rsidRDefault="0062741D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sz w:val="32"/>
          <w:szCs w:val="32"/>
        </w:rPr>
        <w:t>Part 1</w:t>
      </w:r>
    </w:p>
    <w:p w14:paraId="27123AF8" w14:textId="4D6E6BD8" w:rsidR="0062741D" w:rsidRDefault="0062741D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02C2AA5" wp14:editId="2EE05BF6">
            <wp:extent cx="6309360" cy="3547745"/>
            <wp:effectExtent l="0" t="0" r="0" b="0"/>
            <wp:docPr id="5575567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56772" name="Picture 1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37DC" w14:textId="77777777" w:rsidR="0062741D" w:rsidRDefault="0062741D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2A7DAD1" w14:textId="77777777" w:rsidR="0062741D" w:rsidRDefault="0062741D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F7C6392" w14:textId="77777777" w:rsidR="0062741D" w:rsidRDefault="0062741D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F2AB15E" w14:textId="77777777" w:rsidR="0062741D" w:rsidRDefault="0062741D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4B7ED68" w14:textId="77777777" w:rsidR="0062741D" w:rsidRDefault="0062741D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DC833C5" w14:textId="77777777" w:rsidR="0062741D" w:rsidRDefault="0062741D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1E4C4C5" w14:textId="77777777" w:rsidR="0062741D" w:rsidRDefault="0062741D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1AD65CB" w14:textId="77777777" w:rsidR="0062741D" w:rsidRDefault="0062741D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EDB5A38" w14:textId="77777777" w:rsidR="0062741D" w:rsidRDefault="0062741D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7B14F04" w14:textId="77777777" w:rsidR="0062741D" w:rsidRDefault="0062741D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3349EC9" w14:textId="77777777" w:rsidR="0062741D" w:rsidRDefault="0062741D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953924F" w14:textId="77777777" w:rsidR="0062741D" w:rsidRDefault="0062741D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20861A3" w14:textId="77777777" w:rsidR="0062741D" w:rsidRDefault="0062741D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A8DD9A3" w14:textId="77777777" w:rsidR="0062741D" w:rsidRDefault="0062741D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060AA11" w14:textId="77777777" w:rsidR="0062741D" w:rsidRDefault="0062741D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9D7801E" w14:textId="77777777" w:rsidR="0062741D" w:rsidRDefault="0062741D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29F115B" w14:textId="77777777" w:rsidR="0062741D" w:rsidRDefault="0062741D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FD5AC28" w14:textId="77777777" w:rsidR="0062741D" w:rsidRDefault="0062741D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E30A4A5" w14:textId="55836271" w:rsidR="0062741D" w:rsidRDefault="0062741D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sz w:val="32"/>
          <w:szCs w:val="32"/>
        </w:rPr>
        <w:t>Part 2</w:t>
      </w:r>
    </w:p>
    <w:p w14:paraId="240A014B" w14:textId="537A7A07" w:rsidR="0062741D" w:rsidRDefault="00483ED6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A8432D" wp14:editId="58226FDA">
            <wp:extent cx="6309360" cy="1723390"/>
            <wp:effectExtent l="0" t="0" r="0" b="0"/>
            <wp:docPr id="651610526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10526" name="Picture 2" descr="A screen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2639" w14:textId="77777777" w:rsidR="00BA7E07" w:rsidRDefault="00BA7E0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CEDC514" w14:textId="77777777" w:rsidR="00BA7E07" w:rsidRDefault="00BA7E0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3B0FBEF" w14:textId="77777777" w:rsidR="00BA7E07" w:rsidRDefault="00BA7E0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7267986" w14:textId="77777777" w:rsidR="00BA7E07" w:rsidRDefault="00BA7E0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E388496" w14:textId="77777777" w:rsidR="00BA7E07" w:rsidRDefault="00BA7E0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2049B8A" w14:textId="77777777" w:rsidR="00BA7E07" w:rsidRDefault="00BA7E0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FCD7345" w14:textId="77777777" w:rsidR="00BA7E07" w:rsidRDefault="00BA7E0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6515831" w14:textId="77777777" w:rsidR="00BA7E07" w:rsidRDefault="00BA7E0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25CC7DB" w14:textId="77777777" w:rsidR="00BA7E07" w:rsidRDefault="00BA7E0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ED69DEB" w14:textId="77777777" w:rsidR="00BA7E07" w:rsidRDefault="00BA7E0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65F1F1C" w14:textId="77777777" w:rsidR="00BA7E07" w:rsidRDefault="00BA7E0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7E0267D" w14:textId="77777777" w:rsidR="00BA7E07" w:rsidRDefault="00BA7E0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B127BE9" w14:textId="77777777" w:rsidR="00BA7E07" w:rsidRDefault="00BA7E0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1ABE224" w14:textId="77777777" w:rsidR="00BA7E07" w:rsidRDefault="00BA7E0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2DCD139" w14:textId="77777777" w:rsidR="00BA7E07" w:rsidRDefault="00BA7E0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A42CAC5" w14:textId="77777777" w:rsidR="00BA7E07" w:rsidRDefault="00BA7E0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A71FED2" w14:textId="77777777" w:rsidR="00BA7E07" w:rsidRDefault="00BA7E0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AD14D81" w14:textId="77777777" w:rsidR="00BA7E07" w:rsidRDefault="00BA7E0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886C057" w14:textId="77777777" w:rsidR="00BA7E07" w:rsidRDefault="00BA7E0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5CA605B" w14:textId="77777777" w:rsidR="00BA7E07" w:rsidRDefault="00BA7E0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9997718" w14:textId="77777777" w:rsidR="00BA7E07" w:rsidRDefault="00BA7E0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024BB56" w14:textId="77777777" w:rsidR="00BA7E07" w:rsidRDefault="00BA7E0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6C4C323" w14:textId="77777777" w:rsidR="00BA7E07" w:rsidRDefault="00BA7E0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F32295B" w14:textId="77777777" w:rsidR="00BA7E07" w:rsidRDefault="00BA7E0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A721563" w14:textId="2545B0AE" w:rsidR="00BA7E07" w:rsidRDefault="00BA7E0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Part  3</w:t>
      </w:r>
      <w:proofErr w:type="gramEnd"/>
    </w:p>
    <w:p w14:paraId="0218AA72" w14:textId="55AEE2F6" w:rsidR="007C3F3B" w:rsidRDefault="0003632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145E07E" wp14:editId="4079014C">
            <wp:extent cx="6309360" cy="1779905"/>
            <wp:effectExtent l="0" t="0" r="0" b="0"/>
            <wp:docPr id="1957614707" name="Picture 3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14707" name="Picture 3" descr="A screen shot of a computer code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0491" w14:textId="77777777" w:rsidR="0003632C" w:rsidRDefault="0003632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7170D87" w14:textId="77777777" w:rsidR="0003632C" w:rsidRDefault="0003632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15FB386" w14:textId="77777777" w:rsidR="0003632C" w:rsidRDefault="0003632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228BBD0" w14:textId="77777777" w:rsidR="0003632C" w:rsidRDefault="0003632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FDB7750" w14:textId="77777777" w:rsidR="0003632C" w:rsidRDefault="0003632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02B6163" w14:textId="77777777" w:rsidR="0003632C" w:rsidRDefault="0003632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E696152" w14:textId="77777777" w:rsidR="0003632C" w:rsidRDefault="0003632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3108B87" w14:textId="77777777" w:rsidR="0003632C" w:rsidRDefault="0003632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E494A81" w14:textId="77777777" w:rsidR="0003632C" w:rsidRDefault="0003632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59A5DE9" w14:textId="77777777" w:rsidR="0003632C" w:rsidRDefault="0003632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EB34AA8" w14:textId="77777777" w:rsidR="0003632C" w:rsidRDefault="0003632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949DBB3" w14:textId="77777777" w:rsidR="0003632C" w:rsidRDefault="0003632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92C3BF1" w14:textId="77777777" w:rsidR="0003632C" w:rsidRDefault="0003632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BFC3400" w14:textId="77777777" w:rsidR="0003632C" w:rsidRDefault="0003632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B99BF42" w14:textId="77777777" w:rsidR="0003632C" w:rsidRDefault="0003632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FDAF33F" w14:textId="77777777" w:rsidR="0003632C" w:rsidRDefault="0003632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6793F26" w14:textId="77777777" w:rsidR="0003632C" w:rsidRDefault="0003632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9BE12B0" w14:textId="77777777" w:rsidR="0003632C" w:rsidRDefault="0003632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D9DF20F" w14:textId="77777777" w:rsidR="0003632C" w:rsidRDefault="0003632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687101C" w14:textId="77777777" w:rsidR="0003632C" w:rsidRDefault="0003632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D610217" w14:textId="77777777" w:rsidR="0003632C" w:rsidRDefault="0003632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B1FE47D" w14:textId="77777777" w:rsidR="0003632C" w:rsidRDefault="0003632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8AF920F" w14:textId="77777777" w:rsidR="0003632C" w:rsidRDefault="0003632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E60435C" w14:textId="77777777" w:rsidR="0003632C" w:rsidRDefault="0003632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3490841" w14:textId="77777777" w:rsidR="0003632C" w:rsidRDefault="0003632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C0EF21F" w14:textId="77777777" w:rsidR="0003632C" w:rsidRDefault="0003632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461A202" w14:textId="77777777" w:rsidR="0003632C" w:rsidRDefault="0003632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878CDB3" w14:textId="77777777" w:rsidR="0003632C" w:rsidRDefault="0003632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29FA65C" w14:textId="77777777" w:rsidR="0003632C" w:rsidRDefault="0003632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4DB36D7" w14:textId="2F9CB113" w:rsidR="0003632C" w:rsidRDefault="0003632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sz w:val="32"/>
          <w:szCs w:val="32"/>
        </w:rPr>
        <w:t>Page 1</w:t>
      </w:r>
      <w:r w:rsidR="00774478">
        <w:rPr>
          <w:sz w:val="32"/>
          <w:szCs w:val="32"/>
        </w:rPr>
        <w:t>68-169</w:t>
      </w:r>
    </w:p>
    <w:p w14:paraId="61118F51" w14:textId="77777777" w:rsidR="00774478" w:rsidRDefault="00774478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C5C3598" w14:textId="77777777" w:rsidR="00774478" w:rsidRDefault="00774478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08D4C3B" w14:textId="77777777" w:rsidR="00774478" w:rsidRDefault="00774478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B5A29FD" w14:textId="35E4C531" w:rsidR="00774478" w:rsidRDefault="00774478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sz w:val="32"/>
          <w:szCs w:val="32"/>
        </w:rPr>
        <w:t>Part 1</w:t>
      </w:r>
    </w:p>
    <w:p w14:paraId="1DB1EEB7" w14:textId="0B4C958A" w:rsidR="00774478" w:rsidRDefault="00EF508E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4118575" wp14:editId="3CD06BA1">
            <wp:extent cx="6309360" cy="3568700"/>
            <wp:effectExtent l="0" t="0" r="0" b="0"/>
            <wp:docPr id="1381934323" name="Picture 4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34323" name="Picture 4" descr="A computer screen shot of a black screen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3B73" w14:textId="77777777" w:rsidR="00611D19" w:rsidRDefault="00611D1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A764FAA" w14:textId="77777777" w:rsidR="00611D19" w:rsidRDefault="00611D1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DC8F195" w14:textId="77777777" w:rsidR="00611D19" w:rsidRDefault="00611D1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8B60C28" w14:textId="77777777" w:rsidR="00611D19" w:rsidRDefault="00611D1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02502CC" w14:textId="77777777" w:rsidR="00611D19" w:rsidRDefault="00611D1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4CFC195" w14:textId="77777777" w:rsidR="00611D19" w:rsidRDefault="00611D1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B564EF8" w14:textId="77777777" w:rsidR="00611D19" w:rsidRDefault="00611D1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B34FFD3" w14:textId="77777777" w:rsidR="00611D19" w:rsidRDefault="00611D1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99C0A60" w14:textId="77777777" w:rsidR="00611D19" w:rsidRDefault="00611D1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2E68F25" w14:textId="77777777" w:rsidR="00611D19" w:rsidRDefault="00611D1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C0CEBF1" w14:textId="77777777" w:rsidR="00611D19" w:rsidRDefault="00611D1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1F45160" w14:textId="77777777" w:rsidR="00611D19" w:rsidRDefault="00611D1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6C680F5" w14:textId="77777777" w:rsidR="00611D19" w:rsidRDefault="00611D1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117D79F" w14:textId="77777777" w:rsidR="00611D19" w:rsidRDefault="00611D1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801E8D6" w14:textId="77777777" w:rsidR="00611D19" w:rsidRDefault="00611D1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9720E1C" w14:textId="77777777" w:rsidR="00611D19" w:rsidRDefault="00611D1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A456F1C" w14:textId="77777777" w:rsidR="00611D19" w:rsidRDefault="00611D1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22F2633" w14:textId="77777777" w:rsidR="00611D19" w:rsidRDefault="00611D1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06D8BE9" w14:textId="3F877413" w:rsidR="00611D19" w:rsidRDefault="00611D19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sz w:val="32"/>
          <w:szCs w:val="32"/>
        </w:rPr>
        <w:t>Page 170</w:t>
      </w:r>
    </w:p>
    <w:p w14:paraId="20B9C209" w14:textId="79720641" w:rsidR="006A1A58" w:rsidRDefault="0081270B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666E825" wp14:editId="0A8EA1D2">
            <wp:extent cx="6309360" cy="3578860"/>
            <wp:effectExtent l="0" t="0" r="0" b="2540"/>
            <wp:docPr id="1986138630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38630" name="Picture 5" descr="A screenshot of a computer pro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B235" w14:textId="77777777" w:rsidR="00DF7BB0" w:rsidRDefault="00DF7BB0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98033D1" w14:textId="77777777" w:rsidR="00DF7BB0" w:rsidRDefault="00DF7BB0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BFBD385" w14:textId="77777777" w:rsidR="00DF7BB0" w:rsidRDefault="00DF7BB0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464A09E" w14:textId="77777777" w:rsidR="00DF7BB0" w:rsidRDefault="00DF7BB0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F9AEB70" w14:textId="77777777" w:rsidR="00DF7BB0" w:rsidRDefault="00DF7BB0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EE7772B" w14:textId="77777777" w:rsidR="00DF7BB0" w:rsidRDefault="00DF7BB0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9062627" w14:textId="77777777" w:rsidR="00DF7BB0" w:rsidRDefault="00DF7BB0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C6E54B7" w14:textId="77777777" w:rsidR="00DF7BB0" w:rsidRDefault="00DF7BB0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6637639" w14:textId="77777777" w:rsidR="00DF7BB0" w:rsidRDefault="00DF7BB0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50CCA8F" w14:textId="77777777" w:rsidR="00DF7BB0" w:rsidRDefault="00DF7BB0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86A292E" w14:textId="77777777" w:rsidR="00DF7BB0" w:rsidRDefault="00DF7BB0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3DBD5FB" w14:textId="77777777" w:rsidR="00DF7BB0" w:rsidRDefault="00DF7BB0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5B7D494" w14:textId="77777777" w:rsidR="00DF7BB0" w:rsidRDefault="00DF7BB0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D9B2A21" w14:textId="77777777" w:rsidR="00DF7BB0" w:rsidRDefault="00DF7BB0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BA62135" w14:textId="77777777" w:rsidR="00DF7BB0" w:rsidRDefault="00DF7BB0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FAD337F" w14:textId="77777777" w:rsidR="00DF7BB0" w:rsidRDefault="00DF7BB0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EA56FFA" w14:textId="77777777" w:rsidR="00DF7BB0" w:rsidRDefault="00DF7BB0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8B6F579" w14:textId="77777777" w:rsidR="00DF7BB0" w:rsidRDefault="00DF7BB0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6168CE3" w14:textId="6EB24308" w:rsidR="00DF7BB0" w:rsidRDefault="00DF7BB0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sz w:val="32"/>
          <w:szCs w:val="32"/>
        </w:rPr>
        <w:t>Page 179</w:t>
      </w:r>
    </w:p>
    <w:p w14:paraId="08931B77" w14:textId="4D48178D" w:rsidR="00DF7BB0" w:rsidRDefault="00685DCA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1BC5EC0" wp14:editId="104F58F8">
            <wp:extent cx="6309360" cy="4575810"/>
            <wp:effectExtent l="0" t="0" r="0" b="0"/>
            <wp:docPr id="602000753" name="Picture 6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00753" name="Picture 6" descr="A computer screen shot of a program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2B35" w14:textId="77777777" w:rsidR="003F45CC" w:rsidRDefault="003F45C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683CD20" w14:textId="77777777" w:rsidR="003F45CC" w:rsidRDefault="003F45C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189627C" w14:textId="77777777" w:rsidR="003F45CC" w:rsidRDefault="003F45C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EBB8E6F" w14:textId="77777777" w:rsidR="003F45CC" w:rsidRDefault="003F45C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D8C467C" w14:textId="77777777" w:rsidR="003F45CC" w:rsidRDefault="003F45C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DE3F4F2" w14:textId="77777777" w:rsidR="003F45CC" w:rsidRDefault="003F45C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59BD8B7" w14:textId="77777777" w:rsidR="003F45CC" w:rsidRDefault="003F45C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27FCF9D" w14:textId="77777777" w:rsidR="003F45CC" w:rsidRDefault="003F45C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1C33F30" w14:textId="77777777" w:rsidR="003F45CC" w:rsidRDefault="003F45C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DDD7002" w14:textId="77777777" w:rsidR="003F45CC" w:rsidRDefault="003F45C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419C7F8" w14:textId="77777777" w:rsidR="003F45CC" w:rsidRDefault="003F45C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0102E5A" w14:textId="77777777" w:rsidR="003F45CC" w:rsidRDefault="003F45C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DF28BFF" w14:textId="77777777" w:rsidR="003F45CC" w:rsidRDefault="003F45C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0B1613A" w14:textId="77777777" w:rsidR="003F45CC" w:rsidRDefault="003F45C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51313CA" w14:textId="77777777" w:rsidR="003F45CC" w:rsidRDefault="003F45C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D0759A3" w14:textId="77777777" w:rsidR="003F45CC" w:rsidRDefault="003F45C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26EEAC9" w14:textId="77777777" w:rsidR="003F45CC" w:rsidRDefault="003F45C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1417C39" w14:textId="1EBB6B8C" w:rsidR="003F45CC" w:rsidRDefault="003F45C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sz w:val="32"/>
          <w:szCs w:val="32"/>
        </w:rPr>
        <w:t>Page 180</w:t>
      </w:r>
    </w:p>
    <w:p w14:paraId="3FC21AC8" w14:textId="72F26298" w:rsidR="003F45CC" w:rsidRDefault="00B8024F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7BD549B" wp14:editId="12DC69A9">
            <wp:extent cx="4725059" cy="1933845"/>
            <wp:effectExtent l="0" t="0" r="0" b="9525"/>
            <wp:docPr id="1736269655" name="Picture 7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69655" name="Picture 7" descr="A computer screen with white tex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A4A2" w14:textId="77777777" w:rsidR="005D2217" w:rsidRDefault="005D221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9311618" w14:textId="77777777" w:rsidR="005D2217" w:rsidRDefault="005D221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3C3C21A" w14:textId="77777777" w:rsidR="005D2217" w:rsidRDefault="005D221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0B76DC4" w14:textId="77777777" w:rsidR="005D2217" w:rsidRDefault="005D221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E302C75" w14:textId="77777777" w:rsidR="005D2217" w:rsidRDefault="005D221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2204F12" w14:textId="77777777" w:rsidR="005D2217" w:rsidRDefault="005D221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2CD59D7" w14:textId="77777777" w:rsidR="005D2217" w:rsidRDefault="005D221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6E55483" w14:textId="77777777" w:rsidR="005D2217" w:rsidRDefault="005D221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FB4744F" w14:textId="77777777" w:rsidR="005D2217" w:rsidRDefault="005D221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A35C528" w14:textId="77777777" w:rsidR="005D2217" w:rsidRDefault="005D221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BF7725B" w14:textId="77777777" w:rsidR="005D2217" w:rsidRDefault="005D221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E36E175" w14:textId="77777777" w:rsidR="005D2217" w:rsidRDefault="005D221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79D99C7" w14:textId="77777777" w:rsidR="005D2217" w:rsidRDefault="005D221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DB505AE" w14:textId="77777777" w:rsidR="005D2217" w:rsidRDefault="005D221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F80E970" w14:textId="77777777" w:rsidR="005D2217" w:rsidRDefault="005D221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319E932" w14:textId="77777777" w:rsidR="005D2217" w:rsidRDefault="005D221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62FB97F" w14:textId="77777777" w:rsidR="005D2217" w:rsidRDefault="005D221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F99223A" w14:textId="77777777" w:rsidR="005D2217" w:rsidRDefault="005D221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CA4350B" w14:textId="77777777" w:rsidR="005D2217" w:rsidRDefault="005D221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C33C291" w14:textId="77777777" w:rsidR="005D2217" w:rsidRDefault="005D221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FD0C349" w14:textId="77777777" w:rsidR="005D2217" w:rsidRDefault="005D221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EAD055C" w14:textId="77777777" w:rsidR="005D2217" w:rsidRDefault="005D221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31E9B6D" w14:textId="77777777" w:rsidR="005D2217" w:rsidRDefault="005D221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E8F2DBC" w14:textId="77777777" w:rsidR="005D2217" w:rsidRDefault="005D221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B9C4D1C" w14:textId="77777777" w:rsidR="005D2217" w:rsidRDefault="005D221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C0E477C" w14:textId="77777777" w:rsidR="005D2217" w:rsidRDefault="005D221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297F545" w14:textId="7897227E" w:rsidR="005D2217" w:rsidRDefault="005D221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sz w:val="32"/>
          <w:szCs w:val="32"/>
        </w:rPr>
        <w:t>Page 181-182</w:t>
      </w:r>
    </w:p>
    <w:p w14:paraId="51893C39" w14:textId="77777777" w:rsidR="005D2217" w:rsidRDefault="005D221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901DA13" w14:textId="00D55612" w:rsidR="005D2217" w:rsidRDefault="005D2217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sz w:val="32"/>
          <w:szCs w:val="32"/>
        </w:rPr>
        <w:t>Part 1</w:t>
      </w:r>
    </w:p>
    <w:p w14:paraId="0D15449E" w14:textId="0CB83621" w:rsidR="005D2217" w:rsidRDefault="003D3F8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20139CD" wp14:editId="72CBCB47">
            <wp:extent cx="4629796" cy="1819529"/>
            <wp:effectExtent l="0" t="0" r="0" b="9525"/>
            <wp:docPr id="1589433429" name="Picture 8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33429" name="Picture 8" descr="A black screen with white text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E4D5" w14:textId="77777777" w:rsidR="003D3F8C" w:rsidRDefault="003D3F8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EF2A5B6" w14:textId="77777777" w:rsidR="003D3F8C" w:rsidRDefault="003D3F8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C0ED228" w14:textId="77777777" w:rsidR="003D3F8C" w:rsidRDefault="003D3F8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50958AB" w14:textId="77777777" w:rsidR="003D3F8C" w:rsidRDefault="003D3F8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B457788" w14:textId="1B715659" w:rsidR="003D3F8C" w:rsidRDefault="003D3F8C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sz w:val="32"/>
          <w:szCs w:val="32"/>
        </w:rPr>
        <w:t>Part 2</w:t>
      </w:r>
    </w:p>
    <w:p w14:paraId="33942052" w14:textId="472D2802" w:rsidR="003D3F8C" w:rsidRDefault="00021EAB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A64A281" wp14:editId="463BB7AB">
            <wp:extent cx="6309360" cy="1908810"/>
            <wp:effectExtent l="0" t="0" r="0" b="0"/>
            <wp:docPr id="51698389" name="Picture 9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8389" name="Picture 9" descr="A computer screen shot of a black screen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9A98" w14:textId="77777777" w:rsidR="00DB1FEF" w:rsidRDefault="00DB1FEF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F0F7F4F" w14:textId="77777777" w:rsidR="00DB1FEF" w:rsidRDefault="00DB1FEF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F7DE575" w14:textId="77777777" w:rsidR="00DB1FEF" w:rsidRDefault="00DB1FEF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B6BED3E" w14:textId="77777777" w:rsidR="00DB1FEF" w:rsidRDefault="00DB1FEF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0B032F0" w14:textId="77777777" w:rsidR="00DB1FEF" w:rsidRDefault="00DB1FEF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5D506F3" w14:textId="77777777" w:rsidR="00DB1FEF" w:rsidRDefault="00DB1FEF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1DB2241" w14:textId="77777777" w:rsidR="00DB1FEF" w:rsidRDefault="00DB1FEF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C73CC61" w14:textId="77777777" w:rsidR="00DB1FEF" w:rsidRDefault="00DB1FEF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0720EF3" w14:textId="77777777" w:rsidR="00DB1FEF" w:rsidRDefault="00DB1FEF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D78F0FC" w14:textId="77777777" w:rsidR="00DB1FEF" w:rsidRDefault="00DB1FEF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95F09C2" w14:textId="77777777" w:rsidR="00DB1FEF" w:rsidRDefault="00DB1FEF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C61E9EE" w14:textId="5D4BE0E8" w:rsidR="00DB1FEF" w:rsidRDefault="00DB1FEF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Part 3 </w:t>
      </w:r>
    </w:p>
    <w:p w14:paraId="71DBBBE5" w14:textId="0C45F2FC" w:rsidR="00DB1FEF" w:rsidRPr="005C608F" w:rsidRDefault="00AF13AA" w:rsidP="004E155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2876165" wp14:editId="1907167E">
            <wp:extent cx="6163535" cy="2257740"/>
            <wp:effectExtent l="0" t="0" r="8890" b="9525"/>
            <wp:docPr id="2137948825" name="Picture 10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48825" name="Picture 10" descr="A screen shot of a computer program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FEF" w:rsidRPr="005C608F" w:rsidSect="00001CD4">
      <w:footerReference w:type="even" r:id="rId22"/>
      <w:footerReference w:type="default" r:id="rId23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CBA61D" w14:textId="77777777" w:rsidR="002C0D93" w:rsidRDefault="002C0D93">
      <w:r>
        <w:separator/>
      </w:r>
    </w:p>
  </w:endnote>
  <w:endnote w:type="continuationSeparator" w:id="0">
    <w:p w14:paraId="46A05657" w14:textId="77777777" w:rsidR="002C0D93" w:rsidRDefault="002C0D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riad-Condensed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FB10DA" w14:textId="3DBD7D8E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74584">
      <w:rPr>
        <w:rStyle w:val="PageNumber"/>
        <w:noProof/>
      </w:rPr>
      <w:t>1</w:t>
    </w:r>
    <w:r>
      <w:rPr>
        <w:rStyle w:val="PageNumber"/>
      </w:rPr>
      <w:fldChar w:fldCharType="end"/>
    </w:r>
  </w:p>
  <w:p w14:paraId="0BC241A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7152031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17AAD443" w14:textId="58E50569" w:rsidR="00AE49AB" w:rsidRPr="00103B2E" w:rsidRDefault="00EA5216" w:rsidP="000E72D1">
            <w:pPr>
              <w:pStyle w:val="Footer"/>
              <w:rPr>
                <w:sz w:val="20"/>
                <w:szCs w:val="20"/>
              </w:rPr>
            </w:pPr>
            <w:r>
              <w:t>ITD</w:t>
            </w:r>
            <w:r w:rsidR="006C312A">
              <w:t xml:space="preserve"> </w:t>
            </w:r>
            <w:r w:rsidR="009D0FF5">
              <w:t>2313</w:t>
            </w:r>
            <w:r w:rsidR="00AE49AB">
              <w:rPr>
                <w:sz w:val="20"/>
                <w:szCs w:val="20"/>
              </w:rPr>
              <w:tab/>
            </w:r>
            <w:r w:rsidR="00DA48F5">
              <w:rPr>
                <w:sz w:val="20"/>
                <w:szCs w:val="20"/>
              </w:rPr>
              <w:t>&gt;</w:t>
            </w:r>
            <w:r w:rsidR="001212C7">
              <w:rPr>
                <w:sz w:val="20"/>
                <w:szCs w:val="20"/>
              </w:rPr>
              <w:t xml:space="preserve"> </w:t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1212C7">
              <w:rPr>
                <w:noProof/>
                <w:sz w:val="20"/>
                <w:szCs w:val="20"/>
              </w:rPr>
              <w:t>1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1212C7">
              <w:rPr>
                <w:noProof/>
                <w:sz w:val="20"/>
                <w:szCs w:val="20"/>
              </w:rPr>
              <w:t xml:space="preserve"> </w:t>
            </w:r>
            <w:r w:rsidR="00DA48F5">
              <w:rPr>
                <w:noProof/>
                <w:sz w:val="20"/>
                <w:szCs w:val="20"/>
              </w:rPr>
              <w:t>&lt;</w:t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 xml:space="preserve">Academic Year </w:t>
            </w:r>
            <w:r w:rsidR="00151731">
              <w:rPr>
                <w:sz w:val="20"/>
                <w:szCs w:val="20"/>
              </w:rPr>
              <w:t>2023-2024</w:t>
            </w:r>
          </w:p>
        </w:sdtContent>
      </w:sdt>
    </w:sdtContent>
  </w:sdt>
  <w:p w14:paraId="0F9DC843" w14:textId="77777777" w:rsidR="00AE49AB" w:rsidRPr="00941692" w:rsidRDefault="00AE49AB" w:rsidP="000E72D1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217504" w14:textId="77777777" w:rsidR="002C0D93" w:rsidRDefault="002C0D93">
      <w:r>
        <w:separator/>
      </w:r>
    </w:p>
  </w:footnote>
  <w:footnote w:type="continuationSeparator" w:id="0">
    <w:p w14:paraId="796AAAA3" w14:textId="77777777" w:rsidR="002C0D93" w:rsidRDefault="002C0D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F56AC2"/>
    <w:multiLevelType w:val="hybridMultilevel"/>
    <w:tmpl w:val="AF6C43F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3742DF1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09965DD3"/>
    <w:multiLevelType w:val="hybridMultilevel"/>
    <w:tmpl w:val="7BD41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F756C9"/>
    <w:multiLevelType w:val="hybridMultilevel"/>
    <w:tmpl w:val="23EEBF80"/>
    <w:lvl w:ilvl="0" w:tplc="CE483E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2D64C4A"/>
    <w:multiLevelType w:val="hybridMultilevel"/>
    <w:tmpl w:val="A692B48C"/>
    <w:lvl w:ilvl="0" w:tplc="87F2D3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5FD2DE8"/>
    <w:multiLevelType w:val="hybridMultilevel"/>
    <w:tmpl w:val="CCE04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8BB61C2"/>
    <w:multiLevelType w:val="hybridMultilevel"/>
    <w:tmpl w:val="CA8ACA7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9D9861DE">
      <w:start w:val="1"/>
      <w:numFmt w:val="decimal"/>
      <w:lvlText w:val="%3.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422214"/>
    <w:multiLevelType w:val="hybridMultilevel"/>
    <w:tmpl w:val="461E77BE"/>
    <w:lvl w:ilvl="0" w:tplc="87F2D3D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19D245D6"/>
    <w:multiLevelType w:val="hybridMultilevel"/>
    <w:tmpl w:val="CD9EE4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C0E70D7"/>
    <w:multiLevelType w:val="hybridMultilevel"/>
    <w:tmpl w:val="70A252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1F39732B"/>
    <w:multiLevelType w:val="multilevel"/>
    <w:tmpl w:val="313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504A39"/>
    <w:multiLevelType w:val="hybridMultilevel"/>
    <w:tmpl w:val="57408D0C"/>
    <w:lvl w:ilvl="0" w:tplc="A8D6C08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65E39"/>
    <w:multiLevelType w:val="multilevel"/>
    <w:tmpl w:val="73ECC162"/>
    <w:lvl w:ilvl="0">
      <w:start w:val="1"/>
      <w:numFmt w:val="bullet"/>
      <w:lvlText w:val=""/>
      <w:lvlJc w:val="left"/>
      <w:pPr>
        <w:tabs>
          <w:tab w:val="num" w:pos="720"/>
        </w:tabs>
        <w:ind w:left="432" w:hanging="288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3A7006"/>
    <w:multiLevelType w:val="hybridMultilevel"/>
    <w:tmpl w:val="DEA26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6A2BED"/>
    <w:multiLevelType w:val="hybridMultilevel"/>
    <w:tmpl w:val="EDDEF04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294317CF"/>
    <w:multiLevelType w:val="hybridMultilevel"/>
    <w:tmpl w:val="28E08D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08B0622"/>
    <w:multiLevelType w:val="hybridMultilevel"/>
    <w:tmpl w:val="EB6E6C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8D218D"/>
    <w:multiLevelType w:val="hybridMultilevel"/>
    <w:tmpl w:val="943E7A30"/>
    <w:lvl w:ilvl="0" w:tplc="DF8A6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8E309E9"/>
    <w:multiLevelType w:val="hybridMultilevel"/>
    <w:tmpl w:val="A808EC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CE5439"/>
    <w:multiLevelType w:val="hybridMultilevel"/>
    <w:tmpl w:val="CFC08F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5CC5BC8"/>
    <w:multiLevelType w:val="hybridMultilevel"/>
    <w:tmpl w:val="96F48C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AC23509"/>
    <w:multiLevelType w:val="hybridMultilevel"/>
    <w:tmpl w:val="3D4014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2CC4288">
      <w:start w:val="1"/>
      <w:numFmt w:val="lowerLetter"/>
      <w:lvlText w:val="%2."/>
      <w:lvlJc w:val="left"/>
      <w:pPr>
        <w:ind w:left="1440" w:hanging="360"/>
      </w:pPr>
      <w:rPr>
        <w:sz w:val="16"/>
        <w:szCs w:val="1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AA0FBF"/>
    <w:multiLevelType w:val="hybridMultilevel"/>
    <w:tmpl w:val="95DC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063B07"/>
    <w:multiLevelType w:val="hybridMultilevel"/>
    <w:tmpl w:val="6D4A20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8712927"/>
    <w:multiLevelType w:val="hybridMultilevel"/>
    <w:tmpl w:val="2E1C77D2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9863E2D"/>
    <w:multiLevelType w:val="hybridMultilevel"/>
    <w:tmpl w:val="F2D8C7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A7339F1"/>
    <w:multiLevelType w:val="hybridMultilevel"/>
    <w:tmpl w:val="6BD2C024"/>
    <w:lvl w:ilvl="0" w:tplc="433809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B981181"/>
    <w:multiLevelType w:val="hybridMultilevel"/>
    <w:tmpl w:val="47BC7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1054BB1"/>
    <w:multiLevelType w:val="hybridMultilevel"/>
    <w:tmpl w:val="A70E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0B359B"/>
    <w:multiLevelType w:val="hybridMultilevel"/>
    <w:tmpl w:val="5EECE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9B5934"/>
    <w:multiLevelType w:val="hybridMultilevel"/>
    <w:tmpl w:val="DEA269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AD6F0D"/>
    <w:multiLevelType w:val="hybridMultilevel"/>
    <w:tmpl w:val="2C96DD4C"/>
    <w:lvl w:ilvl="0" w:tplc="87F2D3D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46A61E2"/>
    <w:multiLevelType w:val="hybridMultilevel"/>
    <w:tmpl w:val="B426C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5982B98"/>
    <w:multiLevelType w:val="hybridMultilevel"/>
    <w:tmpl w:val="522010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6CF304F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7485D94"/>
    <w:multiLevelType w:val="hybridMultilevel"/>
    <w:tmpl w:val="8A8A3A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C1B67A2"/>
    <w:multiLevelType w:val="hybridMultilevel"/>
    <w:tmpl w:val="2DC66D68"/>
    <w:lvl w:ilvl="0" w:tplc="15025338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0425471">
    <w:abstractNumId w:val="28"/>
  </w:num>
  <w:num w:numId="2" w16cid:durableId="1584873973">
    <w:abstractNumId w:val="26"/>
  </w:num>
  <w:num w:numId="3" w16cid:durableId="957491307">
    <w:abstractNumId w:val="43"/>
  </w:num>
  <w:num w:numId="4" w16cid:durableId="365720513">
    <w:abstractNumId w:val="9"/>
  </w:num>
  <w:num w:numId="5" w16cid:durableId="1741711597">
    <w:abstractNumId w:val="7"/>
  </w:num>
  <w:num w:numId="6" w16cid:durableId="827938907">
    <w:abstractNumId w:val="6"/>
  </w:num>
  <w:num w:numId="7" w16cid:durableId="1261179061">
    <w:abstractNumId w:val="5"/>
  </w:num>
  <w:num w:numId="8" w16cid:durableId="1397436867">
    <w:abstractNumId w:val="4"/>
  </w:num>
  <w:num w:numId="9" w16cid:durableId="257179981">
    <w:abstractNumId w:val="8"/>
  </w:num>
  <w:num w:numId="10" w16cid:durableId="1565330376">
    <w:abstractNumId w:val="3"/>
  </w:num>
  <w:num w:numId="11" w16cid:durableId="1429231858">
    <w:abstractNumId w:val="2"/>
  </w:num>
  <w:num w:numId="12" w16cid:durableId="1548369115">
    <w:abstractNumId w:val="1"/>
  </w:num>
  <w:num w:numId="13" w16cid:durableId="541480309">
    <w:abstractNumId w:val="0"/>
  </w:num>
  <w:num w:numId="14" w16cid:durableId="1591506412">
    <w:abstractNumId w:val="48"/>
  </w:num>
  <w:num w:numId="15" w16cid:durableId="327247454">
    <w:abstractNumId w:val="35"/>
  </w:num>
  <w:num w:numId="16" w16cid:durableId="1902789224">
    <w:abstractNumId w:val="49"/>
  </w:num>
  <w:num w:numId="17" w16cid:durableId="1083642246">
    <w:abstractNumId w:val="17"/>
  </w:num>
  <w:num w:numId="18" w16cid:durableId="765928620">
    <w:abstractNumId w:val="38"/>
  </w:num>
  <w:num w:numId="19" w16cid:durableId="1817717744">
    <w:abstractNumId w:val="44"/>
  </w:num>
  <w:num w:numId="20" w16cid:durableId="1753820791">
    <w:abstractNumId w:val="20"/>
  </w:num>
  <w:num w:numId="21" w16cid:durableId="967315585">
    <w:abstractNumId w:val="42"/>
  </w:num>
  <w:num w:numId="22" w16cid:durableId="184901306">
    <w:abstractNumId w:val="31"/>
  </w:num>
  <w:num w:numId="23" w16cid:durableId="1492058781">
    <w:abstractNumId w:val="34"/>
  </w:num>
  <w:num w:numId="24" w16cid:durableId="493492012">
    <w:abstractNumId w:val="36"/>
  </w:num>
  <w:num w:numId="25" w16cid:durableId="1893032255">
    <w:abstractNumId w:val="33"/>
  </w:num>
  <w:num w:numId="26" w16cid:durableId="1085299363">
    <w:abstractNumId w:val="14"/>
  </w:num>
  <w:num w:numId="27" w16cid:durableId="1353457700">
    <w:abstractNumId w:val="47"/>
  </w:num>
  <w:num w:numId="28" w16cid:durableId="2086605283">
    <w:abstractNumId w:val="29"/>
  </w:num>
  <w:num w:numId="29" w16cid:durableId="309679153">
    <w:abstractNumId w:val="46"/>
  </w:num>
  <w:num w:numId="30" w16cid:durableId="2035882316">
    <w:abstractNumId w:val="40"/>
  </w:num>
  <w:num w:numId="31" w16cid:durableId="1937403494">
    <w:abstractNumId w:val="21"/>
  </w:num>
  <w:num w:numId="32" w16cid:durableId="249317144">
    <w:abstractNumId w:val="45"/>
  </w:num>
  <w:num w:numId="33" w16cid:durableId="243927347">
    <w:abstractNumId w:val="22"/>
  </w:num>
  <w:num w:numId="34" w16cid:durableId="2124231155">
    <w:abstractNumId w:val="32"/>
  </w:num>
  <w:num w:numId="35" w16cid:durableId="1108504415">
    <w:abstractNumId w:val="18"/>
  </w:num>
  <w:num w:numId="36" w16cid:durableId="885482369">
    <w:abstractNumId w:val="19"/>
  </w:num>
  <w:num w:numId="37" w16cid:durableId="1772163175">
    <w:abstractNumId w:val="37"/>
  </w:num>
  <w:num w:numId="38" w16cid:durableId="501042912">
    <w:abstractNumId w:val="39"/>
  </w:num>
  <w:num w:numId="39" w16cid:durableId="1071582597">
    <w:abstractNumId w:val="41"/>
  </w:num>
  <w:num w:numId="40" w16cid:durableId="1446464934">
    <w:abstractNumId w:val="16"/>
  </w:num>
  <w:num w:numId="41" w16cid:durableId="1225485339">
    <w:abstractNumId w:val="15"/>
  </w:num>
  <w:num w:numId="42" w16cid:durableId="758139914">
    <w:abstractNumId w:val="24"/>
  </w:num>
  <w:num w:numId="43" w16cid:durableId="1163819570">
    <w:abstractNumId w:val="27"/>
  </w:num>
  <w:num w:numId="44" w16cid:durableId="1224562523">
    <w:abstractNumId w:val="30"/>
  </w:num>
  <w:num w:numId="45" w16cid:durableId="83041762">
    <w:abstractNumId w:val="25"/>
  </w:num>
  <w:num w:numId="46" w16cid:durableId="1076824826">
    <w:abstractNumId w:val="12"/>
  </w:num>
  <w:num w:numId="47" w16cid:durableId="158159438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1417747416">
    <w:abstractNumId w:val="11"/>
  </w:num>
  <w:num w:numId="49" w16cid:durableId="60250206">
    <w:abstractNumId w:val="23"/>
  </w:num>
  <w:num w:numId="50" w16cid:durableId="19333198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00407DD0-123E-4245-A872-AF46AAC021A1}"/>
    <w:docVar w:name="dgnword-eventsink" w:val="115686368"/>
  </w:docVars>
  <w:rsids>
    <w:rsidRoot w:val="003F5DDE"/>
    <w:rsid w:val="00001CD4"/>
    <w:rsid w:val="00003852"/>
    <w:rsid w:val="000052DD"/>
    <w:rsid w:val="00005F1C"/>
    <w:rsid w:val="00021EAB"/>
    <w:rsid w:val="000234D2"/>
    <w:rsid w:val="000258D6"/>
    <w:rsid w:val="000355B7"/>
    <w:rsid w:val="0003632C"/>
    <w:rsid w:val="00036F53"/>
    <w:rsid w:val="000421E7"/>
    <w:rsid w:val="000532ED"/>
    <w:rsid w:val="00062362"/>
    <w:rsid w:val="00063981"/>
    <w:rsid w:val="00070419"/>
    <w:rsid w:val="00083BFE"/>
    <w:rsid w:val="000877ED"/>
    <w:rsid w:val="000A0C86"/>
    <w:rsid w:val="000A14BA"/>
    <w:rsid w:val="000A5C8D"/>
    <w:rsid w:val="000D321D"/>
    <w:rsid w:val="000D364E"/>
    <w:rsid w:val="000D685F"/>
    <w:rsid w:val="000E236D"/>
    <w:rsid w:val="000E24E9"/>
    <w:rsid w:val="000E72D1"/>
    <w:rsid w:val="000E74FA"/>
    <w:rsid w:val="000F6B06"/>
    <w:rsid w:val="00103B2E"/>
    <w:rsid w:val="0011351B"/>
    <w:rsid w:val="001156B6"/>
    <w:rsid w:val="001212C7"/>
    <w:rsid w:val="00123B68"/>
    <w:rsid w:val="001279C3"/>
    <w:rsid w:val="00132B06"/>
    <w:rsid w:val="00133C44"/>
    <w:rsid w:val="00136515"/>
    <w:rsid w:val="00140978"/>
    <w:rsid w:val="00142C41"/>
    <w:rsid w:val="00150992"/>
    <w:rsid w:val="00151731"/>
    <w:rsid w:val="0015194C"/>
    <w:rsid w:val="00155280"/>
    <w:rsid w:val="00156EB9"/>
    <w:rsid w:val="001637B6"/>
    <w:rsid w:val="00163923"/>
    <w:rsid w:val="00166D27"/>
    <w:rsid w:val="001712F8"/>
    <w:rsid w:val="00173797"/>
    <w:rsid w:val="0019037A"/>
    <w:rsid w:val="001937BF"/>
    <w:rsid w:val="001B0FCB"/>
    <w:rsid w:val="001C1BB2"/>
    <w:rsid w:val="001D2378"/>
    <w:rsid w:val="001D4006"/>
    <w:rsid w:val="001E4183"/>
    <w:rsid w:val="001E6DC5"/>
    <w:rsid w:val="001E7D64"/>
    <w:rsid w:val="001F13C7"/>
    <w:rsid w:val="001F7408"/>
    <w:rsid w:val="00203AAC"/>
    <w:rsid w:val="002077DE"/>
    <w:rsid w:val="00215BD3"/>
    <w:rsid w:val="002212CC"/>
    <w:rsid w:val="00236D7C"/>
    <w:rsid w:val="00245FE1"/>
    <w:rsid w:val="002578EF"/>
    <w:rsid w:val="00260957"/>
    <w:rsid w:val="00260F18"/>
    <w:rsid w:val="002611DF"/>
    <w:rsid w:val="00263D8E"/>
    <w:rsid w:val="00263FC0"/>
    <w:rsid w:val="00267904"/>
    <w:rsid w:val="002704D6"/>
    <w:rsid w:val="00272DDC"/>
    <w:rsid w:val="002821C5"/>
    <w:rsid w:val="00286175"/>
    <w:rsid w:val="00290966"/>
    <w:rsid w:val="00290B40"/>
    <w:rsid w:val="00290CD9"/>
    <w:rsid w:val="00292692"/>
    <w:rsid w:val="00292A24"/>
    <w:rsid w:val="002A0E97"/>
    <w:rsid w:val="002A3657"/>
    <w:rsid w:val="002A7C5E"/>
    <w:rsid w:val="002B2C23"/>
    <w:rsid w:val="002C0D93"/>
    <w:rsid w:val="002D1759"/>
    <w:rsid w:val="002D7ED5"/>
    <w:rsid w:val="002E4C58"/>
    <w:rsid w:val="002F442D"/>
    <w:rsid w:val="002F4B0D"/>
    <w:rsid w:val="00301CB2"/>
    <w:rsid w:val="0031051B"/>
    <w:rsid w:val="00313C8F"/>
    <w:rsid w:val="003179AA"/>
    <w:rsid w:val="00324F8B"/>
    <w:rsid w:val="003516B3"/>
    <w:rsid w:val="00361421"/>
    <w:rsid w:val="003635BD"/>
    <w:rsid w:val="003647FF"/>
    <w:rsid w:val="00364A68"/>
    <w:rsid w:val="003719A4"/>
    <w:rsid w:val="00372BCC"/>
    <w:rsid w:val="003A241A"/>
    <w:rsid w:val="003A46F9"/>
    <w:rsid w:val="003A5BA4"/>
    <w:rsid w:val="003B648C"/>
    <w:rsid w:val="003C1164"/>
    <w:rsid w:val="003C64CA"/>
    <w:rsid w:val="003D1170"/>
    <w:rsid w:val="003D14BF"/>
    <w:rsid w:val="003D3F8C"/>
    <w:rsid w:val="003D4DCB"/>
    <w:rsid w:val="003D4FAB"/>
    <w:rsid w:val="003D5324"/>
    <w:rsid w:val="003F17B4"/>
    <w:rsid w:val="003F45CC"/>
    <w:rsid w:val="003F4B63"/>
    <w:rsid w:val="003F5DDE"/>
    <w:rsid w:val="00400738"/>
    <w:rsid w:val="00403DFB"/>
    <w:rsid w:val="00407477"/>
    <w:rsid w:val="0041239F"/>
    <w:rsid w:val="004138EF"/>
    <w:rsid w:val="004163FF"/>
    <w:rsid w:val="004169F6"/>
    <w:rsid w:val="00417AF2"/>
    <w:rsid w:val="00420586"/>
    <w:rsid w:val="0042088E"/>
    <w:rsid w:val="004300C8"/>
    <w:rsid w:val="00432E59"/>
    <w:rsid w:val="00433C2B"/>
    <w:rsid w:val="00435BC5"/>
    <w:rsid w:val="004365B7"/>
    <w:rsid w:val="004371EE"/>
    <w:rsid w:val="00437B95"/>
    <w:rsid w:val="0044099F"/>
    <w:rsid w:val="00441142"/>
    <w:rsid w:val="00442D16"/>
    <w:rsid w:val="00444FE8"/>
    <w:rsid w:val="00445484"/>
    <w:rsid w:val="004455C4"/>
    <w:rsid w:val="0044718B"/>
    <w:rsid w:val="00451A38"/>
    <w:rsid w:val="00451E79"/>
    <w:rsid w:val="00452B85"/>
    <w:rsid w:val="00454F12"/>
    <w:rsid w:val="0047415B"/>
    <w:rsid w:val="00475EF8"/>
    <w:rsid w:val="0047750D"/>
    <w:rsid w:val="004776E0"/>
    <w:rsid w:val="00483ED6"/>
    <w:rsid w:val="00486FA4"/>
    <w:rsid w:val="00487805"/>
    <w:rsid w:val="00497330"/>
    <w:rsid w:val="004A10CE"/>
    <w:rsid w:val="004A1F43"/>
    <w:rsid w:val="004B0A11"/>
    <w:rsid w:val="004C1E16"/>
    <w:rsid w:val="004D1541"/>
    <w:rsid w:val="004D58D4"/>
    <w:rsid w:val="004E1558"/>
    <w:rsid w:val="004E43AF"/>
    <w:rsid w:val="004E5377"/>
    <w:rsid w:val="004E68CC"/>
    <w:rsid w:val="004E6FC8"/>
    <w:rsid w:val="004E7987"/>
    <w:rsid w:val="004F46AD"/>
    <w:rsid w:val="004F540B"/>
    <w:rsid w:val="00501E2A"/>
    <w:rsid w:val="00503412"/>
    <w:rsid w:val="0051074A"/>
    <w:rsid w:val="00516F88"/>
    <w:rsid w:val="005260E3"/>
    <w:rsid w:val="005304CC"/>
    <w:rsid w:val="00536180"/>
    <w:rsid w:val="00552532"/>
    <w:rsid w:val="00554B88"/>
    <w:rsid w:val="00556942"/>
    <w:rsid w:val="0055706E"/>
    <w:rsid w:val="005623D4"/>
    <w:rsid w:val="0057098F"/>
    <w:rsid w:val="00575FE8"/>
    <w:rsid w:val="00577559"/>
    <w:rsid w:val="00590787"/>
    <w:rsid w:val="0059502E"/>
    <w:rsid w:val="005A0F19"/>
    <w:rsid w:val="005A4711"/>
    <w:rsid w:val="005A59B3"/>
    <w:rsid w:val="005B0D4C"/>
    <w:rsid w:val="005B1A8F"/>
    <w:rsid w:val="005B4BAC"/>
    <w:rsid w:val="005B4DB0"/>
    <w:rsid w:val="005B68B0"/>
    <w:rsid w:val="005C3131"/>
    <w:rsid w:val="005C608F"/>
    <w:rsid w:val="005C6432"/>
    <w:rsid w:val="005D1C1A"/>
    <w:rsid w:val="005D2217"/>
    <w:rsid w:val="005E06B1"/>
    <w:rsid w:val="005E369C"/>
    <w:rsid w:val="005E5CF9"/>
    <w:rsid w:val="005E5E8A"/>
    <w:rsid w:val="00600EC9"/>
    <w:rsid w:val="00602449"/>
    <w:rsid w:val="00602935"/>
    <w:rsid w:val="00611D19"/>
    <w:rsid w:val="00613CEE"/>
    <w:rsid w:val="00621A78"/>
    <w:rsid w:val="0062741D"/>
    <w:rsid w:val="006316DB"/>
    <w:rsid w:val="00633839"/>
    <w:rsid w:val="00634A91"/>
    <w:rsid w:val="006432B7"/>
    <w:rsid w:val="006432C0"/>
    <w:rsid w:val="00643F9C"/>
    <w:rsid w:val="00645A6E"/>
    <w:rsid w:val="00651589"/>
    <w:rsid w:val="00651CFC"/>
    <w:rsid w:val="00653FBE"/>
    <w:rsid w:val="00657A13"/>
    <w:rsid w:val="006761AA"/>
    <w:rsid w:val="00681368"/>
    <w:rsid w:val="00685DCA"/>
    <w:rsid w:val="0069127E"/>
    <w:rsid w:val="00696695"/>
    <w:rsid w:val="00696AF7"/>
    <w:rsid w:val="006A1A58"/>
    <w:rsid w:val="006C12D7"/>
    <w:rsid w:val="006C221B"/>
    <w:rsid w:val="006C312A"/>
    <w:rsid w:val="006C6353"/>
    <w:rsid w:val="006C6D60"/>
    <w:rsid w:val="006E198A"/>
    <w:rsid w:val="006E69DA"/>
    <w:rsid w:val="006F37D7"/>
    <w:rsid w:val="006F77B1"/>
    <w:rsid w:val="00701A8E"/>
    <w:rsid w:val="00702087"/>
    <w:rsid w:val="0071620B"/>
    <w:rsid w:val="00723697"/>
    <w:rsid w:val="00725B7C"/>
    <w:rsid w:val="00733FE2"/>
    <w:rsid w:val="00740074"/>
    <w:rsid w:val="00740B96"/>
    <w:rsid w:val="00745367"/>
    <w:rsid w:val="00746DB4"/>
    <w:rsid w:val="007527C9"/>
    <w:rsid w:val="00754238"/>
    <w:rsid w:val="00755C94"/>
    <w:rsid w:val="007625D9"/>
    <w:rsid w:val="007718F9"/>
    <w:rsid w:val="00773B98"/>
    <w:rsid w:val="00774478"/>
    <w:rsid w:val="00780C6E"/>
    <w:rsid w:val="00787E76"/>
    <w:rsid w:val="00792CFA"/>
    <w:rsid w:val="00793029"/>
    <w:rsid w:val="00794DF3"/>
    <w:rsid w:val="00795FCA"/>
    <w:rsid w:val="007A34C6"/>
    <w:rsid w:val="007A48E2"/>
    <w:rsid w:val="007A68B4"/>
    <w:rsid w:val="007B1BB1"/>
    <w:rsid w:val="007B24C2"/>
    <w:rsid w:val="007B6074"/>
    <w:rsid w:val="007C27D9"/>
    <w:rsid w:val="007C3F3B"/>
    <w:rsid w:val="007D564A"/>
    <w:rsid w:val="007E50D4"/>
    <w:rsid w:val="007E755A"/>
    <w:rsid w:val="007F0D87"/>
    <w:rsid w:val="007F327C"/>
    <w:rsid w:val="007F5540"/>
    <w:rsid w:val="007F571F"/>
    <w:rsid w:val="008039DC"/>
    <w:rsid w:val="00806989"/>
    <w:rsid w:val="00810278"/>
    <w:rsid w:val="00810893"/>
    <w:rsid w:val="0081270B"/>
    <w:rsid w:val="0081337E"/>
    <w:rsid w:val="0082144A"/>
    <w:rsid w:val="008267C6"/>
    <w:rsid w:val="008273FD"/>
    <w:rsid w:val="0083272A"/>
    <w:rsid w:val="0083342C"/>
    <w:rsid w:val="00835548"/>
    <w:rsid w:val="00844205"/>
    <w:rsid w:val="00845FFF"/>
    <w:rsid w:val="00851005"/>
    <w:rsid w:val="00854393"/>
    <w:rsid w:val="008557E0"/>
    <w:rsid w:val="0085640B"/>
    <w:rsid w:val="008576FB"/>
    <w:rsid w:val="00857EA5"/>
    <w:rsid w:val="00864238"/>
    <w:rsid w:val="00867BAE"/>
    <w:rsid w:val="00872CAD"/>
    <w:rsid w:val="008801DF"/>
    <w:rsid w:val="008825B0"/>
    <w:rsid w:val="00891A53"/>
    <w:rsid w:val="008947E3"/>
    <w:rsid w:val="00895DE2"/>
    <w:rsid w:val="00897BF2"/>
    <w:rsid w:val="008A31F5"/>
    <w:rsid w:val="008B20B2"/>
    <w:rsid w:val="008B2B93"/>
    <w:rsid w:val="008B4FD3"/>
    <w:rsid w:val="008C5C55"/>
    <w:rsid w:val="008D5C67"/>
    <w:rsid w:val="008E0A61"/>
    <w:rsid w:val="008E3E02"/>
    <w:rsid w:val="008E4AF8"/>
    <w:rsid w:val="008E6378"/>
    <w:rsid w:val="008E683E"/>
    <w:rsid w:val="008E79B1"/>
    <w:rsid w:val="008F3AAC"/>
    <w:rsid w:val="008F4948"/>
    <w:rsid w:val="008F4EB4"/>
    <w:rsid w:val="008F5A32"/>
    <w:rsid w:val="00920B2B"/>
    <w:rsid w:val="00921E5A"/>
    <w:rsid w:val="009259D2"/>
    <w:rsid w:val="00925CE9"/>
    <w:rsid w:val="00941692"/>
    <w:rsid w:val="0094377A"/>
    <w:rsid w:val="00947849"/>
    <w:rsid w:val="00962521"/>
    <w:rsid w:val="009663E6"/>
    <w:rsid w:val="00971280"/>
    <w:rsid w:val="00971CB8"/>
    <w:rsid w:val="009736E3"/>
    <w:rsid w:val="0098061D"/>
    <w:rsid w:val="009878A7"/>
    <w:rsid w:val="00992B5E"/>
    <w:rsid w:val="009A3BB8"/>
    <w:rsid w:val="009A4353"/>
    <w:rsid w:val="009A6160"/>
    <w:rsid w:val="009B36BD"/>
    <w:rsid w:val="009C12C0"/>
    <w:rsid w:val="009C13AD"/>
    <w:rsid w:val="009C1AFE"/>
    <w:rsid w:val="009C296E"/>
    <w:rsid w:val="009C5AE1"/>
    <w:rsid w:val="009D0A80"/>
    <w:rsid w:val="009D0FF5"/>
    <w:rsid w:val="009D3A86"/>
    <w:rsid w:val="009D470C"/>
    <w:rsid w:val="009D5353"/>
    <w:rsid w:val="009E4BA2"/>
    <w:rsid w:val="009E5446"/>
    <w:rsid w:val="009E54AE"/>
    <w:rsid w:val="009E640E"/>
    <w:rsid w:val="00A00654"/>
    <w:rsid w:val="00A019C4"/>
    <w:rsid w:val="00A056DA"/>
    <w:rsid w:val="00A05F5B"/>
    <w:rsid w:val="00A063B3"/>
    <w:rsid w:val="00A06E59"/>
    <w:rsid w:val="00A13C54"/>
    <w:rsid w:val="00A17B91"/>
    <w:rsid w:val="00A264C8"/>
    <w:rsid w:val="00A30064"/>
    <w:rsid w:val="00A32DE0"/>
    <w:rsid w:val="00A3356F"/>
    <w:rsid w:val="00A3364C"/>
    <w:rsid w:val="00A342E8"/>
    <w:rsid w:val="00A343DB"/>
    <w:rsid w:val="00A36811"/>
    <w:rsid w:val="00A44E8D"/>
    <w:rsid w:val="00A46BEA"/>
    <w:rsid w:val="00A52667"/>
    <w:rsid w:val="00A57A54"/>
    <w:rsid w:val="00A620C7"/>
    <w:rsid w:val="00A62468"/>
    <w:rsid w:val="00A703B8"/>
    <w:rsid w:val="00A70C6E"/>
    <w:rsid w:val="00A84450"/>
    <w:rsid w:val="00A86148"/>
    <w:rsid w:val="00A97492"/>
    <w:rsid w:val="00AA1187"/>
    <w:rsid w:val="00AA2DCE"/>
    <w:rsid w:val="00AB3C4D"/>
    <w:rsid w:val="00AB4351"/>
    <w:rsid w:val="00AB7BA8"/>
    <w:rsid w:val="00AC2784"/>
    <w:rsid w:val="00AC35FB"/>
    <w:rsid w:val="00AD04C2"/>
    <w:rsid w:val="00AD339A"/>
    <w:rsid w:val="00AD571F"/>
    <w:rsid w:val="00AE49AB"/>
    <w:rsid w:val="00AF13AA"/>
    <w:rsid w:val="00AF4726"/>
    <w:rsid w:val="00AF5CD8"/>
    <w:rsid w:val="00B06F45"/>
    <w:rsid w:val="00B079BF"/>
    <w:rsid w:val="00B17F45"/>
    <w:rsid w:val="00B21EB5"/>
    <w:rsid w:val="00B230DE"/>
    <w:rsid w:val="00B313F5"/>
    <w:rsid w:val="00B33CB9"/>
    <w:rsid w:val="00B351A8"/>
    <w:rsid w:val="00B444F2"/>
    <w:rsid w:val="00B4595C"/>
    <w:rsid w:val="00B50A1A"/>
    <w:rsid w:val="00B54893"/>
    <w:rsid w:val="00B55020"/>
    <w:rsid w:val="00B7304A"/>
    <w:rsid w:val="00B73AC4"/>
    <w:rsid w:val="00B8024F"/>
    <w:rsid w:val="00B81609"/>
    <w:rsid w:val="00BA0F83"/>
    <w:rsid w:val="00BA7E07"/>
    <w:rsid w:val="00BB31B6"/>
    <w:rsid w:val="00BB64C5"/>
    <w:rsid w:val="00BC01C9"/>
    <w:rsid w:val="00BC1A80"/>
    <w:rsid w:val="00BD385C"/>
    <w:rsid w:val="00BE1AD9"/>
    <w:rsid w:val="00BE3EDC"/>
    <w:rsid w:val="00C06CAB"/>
    <w:rsid w:val="00C16B42"/>
    <w:rsid w:val="00C20AAC"/>
    <w:rsid w:val="00C21718"/>
    <w:rsid w:val="00C23549"/>
    <w:rsid w:val="00C43B5C"/>
    <w:rsid w:val="00C4541C"/>
    <w:rsid w:val="00C513CA"/>
    <w:rsid w:val="00C52558"/>
    <w:rsid w:val="00C60E53"/>
    <w:rsid w:val="00C613F8"/>
    <w:rsid w:val="00C65A4B"/>
    <w:rsid w:val="00C70F72"/>
    <w:rsid w:val="00C7429A"/>
    <w:rsid w:val="00C74584"/>
    <w:rsid w:val="00C767CC"/>
    <w:rsid w:val="00C76CE4"/>
    <w:rsid w:val="00C77DF3"/>
    <w:rsid w:val="00C82862"/>
    <w:rsid w:val="00C836E4"/>
    <w:rsid w:val="00C83C9E"/>
    <w:rsid w:val="00C9166E"/>
    <w:rsid w:val="00C93DAB"/>
    <w:rsid w:val="00C958CA"/>
    <w:rsid w:val="00CA494C"/>
    <w:rsid w:val="00CC362C"/>
    <w:rsid w:val="00CD2BB9"/>
    <w:rsid w:val="00D068CB"/>
    <w:rsid w:val="00D2368B"/>
    <w:rsid w:val="00D33187"/>
    <w:rsid w:val="00D37B0E"/>
    <w:rsid w:val="00D4323E"/>
    <w:rsid w:val="00D46D00"/>
    <w:rsid w:val="00D47651"/>
    <w:rsid w:val="00D548CC"/>
    <w:rsid w:val="00D62027"/>
    <w:rsid w:val="00D63A1C"/>
    <w:rsid w:val="00D71E52"/>
    <w:rsid w:val="00D72586"/>
    <w:rsid w:val="00D76BB4"/>
    <w:rsid w:val="00D81495"/>
    <w:rsid w:val="00D81515"/>
    <w:rsid w:val="00D82CA2"/>
    <w:rsid w:val="00D833C6"/>
    <w:rsid w:val="00D85748"/>
    <w:rsid w:val="00D91494"/>
    <w:rsid w:val="00DA48F5"/>
    <w:rsid w:val="00DB1FEF"/>
    <w:rsid w:val="00DC02FC"/>
    <w:rsid w:val="00DC5902"/>
    <w:rsid w:val="00DE2174"/>
    <w:rsid w:val="00DE27CA"/>
    <w:rsid w:val="00DE6536"/>
    <w:rsid w:val="00DF7BB0"/>
    <w:rsid w:val="00E00436"/>
    <w:rsid w:val="00E0413C"/>
    <w:rsid w:val="00E070EC"/>
    <w:rsid w:val="00E327C8"/>
    <w:rsid w:val="00E46979"/>
    <w:rsid w:val="00E54CF6"/>
    <w:rsid w:val="00E56A1E"/>
    <w:rsid w:val="00E62B9B"/>
    <w:rsid w:val="00E65374"/>
    <w:rsid w:val="00E659E8"/>
    <w:rsid w:val="00E66E4A"/>
    <w:rsid w:val="00E6784F"/>
    <w:rsid w:val="00E67CCD"/>
    <w:rsid w:val="00E74EEF"/>
    <w:rsid w:val="00E844BE"/>
    <w:rsid w:val="00E878A7"/>
    <w:rsid w:val="00E96F48"/>
    <w:rsid w:val="00EA06F6"/>
    <w:rsid w:val="00EA5216"/>
    <w:rsid w:val="00EB10D4"/>
    <w:rsid w:val="00EB1261"/>
    <w:rsid w:val="00EB2D1D"/>
    <w:rsid w:val="00EB502E"/>
    <w:rsid w:val="00EC01E3"/>
    <w:rsid w:val="00EC7E8B"/>
    <w:rsid w:val="00ED7652"/>
    <w:rsid w:val="00EE2724"/>
    <w:rsid w:val="00EF3CD6"/>
    <w:rsid w:val="00EF508E"/>
    <w:rsid w:val="00EF5976"/>
    <w:rsid w:val="00F01AAC"/>
    <w:rsid w:val="00F076A0"/>
    <w:rsid w:val="00F17B11"/>
    <w:rsid w:val="00F20593"/>
    <w:rsid w:val="00F36394"/>
    <w:rsid w:val="00F37091"/>
    <w:rsid w:val="00F374D1"/>
    <w:rsid w:val="00F44716"/>
    <w:rsid w:val="00F44EBF"/>
    <w:rsid w:val="00F45063"/>
    <w:rsid w:val="00F55FB1"/>
    <w:rsid w:val="00F564E2"/>
    <w:rsid w:val="00F57A58"/>
    <w:rsid w:val="00F71556"/>
    <w:rsid w:val="00F805D8"/>
    <w:rsid w:val="00F8124B"/>
    <w:rsid w:val="00F81438"/>
    <w:rsid w:val="00F8235B"/>
    <w:rsid w:val="00F86838"/>
    <w:rsid w:val="00F940C4"/>
    <w:rsid w:val="00F97C86"/>
    <w:rsid w:val="00FA5148"/>
    <w:rsid w:val="00FB084F"/>
    <w:rsid w:val="00FB2540"/>
    <w:rsid w:val="00FB5089"/>
    <w:rsid w:val="00FB5D7D"/>
    <w:rsid w:val="00FC2760"/>
    <w:rsid w:val="00FC43A4"/>
    <w:rsid w:val="00FF0295"/>
    <w:rsid w:val="00FF0BC1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A833A1"/>
  <w15:docId w15:val="{051287F1-9430-4E60-B7A3-A203415CC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4"/>
      </w:numPr>
    </w:pPr>
  </w:style>
  <w:style w:type="paragraph" w:styleId="ListBullet2">
    <w:name w:val="List Bullet 2"/>
    <w:basedOn w:val="Normal"/>
    <w:autoRedefine/>
    <w:pPr>
      <w:numPr>
        <w:numId w:val="5"/>
      </w:numPr>
    </w:pPr>
  </w:style>
  <w:style w:type="paragraph" w:styleId="ListBullet3">
    <w:name w:val="List Bullet 3"/>
    <w:basedOn w:val="Normal"/>
    <w:autoRedefine/>
    <w:pPr>
      <w:numPr>
        <w:numId w:val="6"/>
      </w:numPr>
    </w:pPr>
  </w:style>
  <w:style w:type="paragraph" w:styleId="ListBullet4">
    <w:name w:val="List Bullet 4"/>
    <w:basedOn w:val="Normal"/>
    <w:autoRedefine/>
    <w:pPr>
      <w:numPr>
        <w:numId w:val="7"/>
      </w:numPr>
    </w:pPr>
  </w:style>
  <w:style w:type="paragraph" w:styleId="ListBullet5">
    <w:name w:val="List Bullet 5"/>
    <w:basedOn w:val="Normal"/>
    <w:autoRedefine/>
    <w:pPr>
      <w:numPr>
        <w:numId w:val="8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9"/>
      </w:numPr>
    </w:pPr>
  </w:style>
  <w:style w:type="paragraph" w:styleId="ListNumber2">
    <w:name w:val="List Number 2"/>
    <w:basedOn w:val="Normal"/>
    <w:pPr>
      <w:numPr>
        <w:numId w:val="10"/>
      </w:numPr>
    </w:pPr>
  </w:style>
  <w:style w:type="paragraph" w:styleId="ListNumber3">
    <w:name w:val="List Number 3"/>
    <w:basedOn w:val="Normal"/>
    <w:pPr>
      <w:numPr>
        <w:numId w:val="11"/>
      </w:numPr>
    </w:pPr>
  </w:style>
  <w:style w:type="paragraph" w:styleId="ListNumber4">
    <w:name w:val="List Number 4"/>
    <w:basedOn w:val="Normal"/>
    <w:pPr>
      <w:numPr>
        <w:numId w:val="12"/>
      </w:numPr>
    </w:pPr>
  </w:style>
  <w:style w:type="paragraph" w:styleId="ListNumber5">
    <w:name w:val="List Number 5"/>
    <w:basedOn w:val="Normal"/>
    <w:pPr>
      <w:numPr>
        <w:numId w:val="13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548DA-691B-479D-B4B6-855EDCCC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Syllabus template June 2012.dot</Template>
  <TotalTime>940</TotalTime>
  <Pages>13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Company/>
  <LinksUpToDate>false</LinksUpToDate>
  <CharactersWithSpaces>640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>Webb, Thomas</cp:lastModifiedBy>
  <cp:revision>233</cp:revision>
  <cp:lastPrinted>2009-02-11T13:43:00Z</cp:lastPrinted>
  <dcterms:created xsi:type="dcterms:W3CDTF">2025-05-02T17:59:00Z</dcterms:created>
  <dcterms:modified xsi:type="dcterms:W3CDTF">2025-07-15T20:09:00Z</dcterms:modified>
</cp:coreProperties>
</file>